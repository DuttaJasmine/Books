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5D83" w:rsidRDefault="005C6666">
      <w:r>
        <w:t xml:space="preserve">Before Paul left he has asked me to put together couple of slides to talk about the </w:t>
      </w:r>
      <w:proofErr w:type="spellStart"/>
      <w:r>
        <w:t>Nifi</w:t>
      </w:r>
      <w:proofErr w:type="spellEnd"/>
      <w:r>
        <w:t xml:space="preserve"> experience we have had so </w:t>
      </w:r>
      <w:proofErr w:type="gramStart"/>
      <w:r>
        <w:t>far .</w:t>
      </w:r>
      <w:proofErr w:type="gramEnd"/>
      <w:r>
        <w:t xml:space="preserve"> what we have achieved and what has not gone so well, I have slightly changed the deck and added couple of more slides and that does mean you may have to bear me little  longer which is not too bad. </w:t>
      </w:r>
    </w:p>
    <w:p w:rsidR="005C6666" w:rsidRDefault="005C6666">
      <w:r>
        <w:t xml:space="preserve">So most of you know we have been using </w:t>
      </w:r>
      <w:proofErr w:type="spellStart"/>
      <w:r>
        <w:t>Nifi</w:t>
      </w:r>
      <w:proofErr w:type="spellEnd"/>
      <w:r>
        <w:t xml:space="preserve"> to bring data from external systems like FICO and </w:t>
      </w:r>
      <w:proofErr w:type="spellStart"/>
      <w:r>
        <w:t>Hdd</w:t>
      </w:r>
      <w:proofErr w:type="spellEnd"/>
      <w:r>
        <w:t xml:space="preserve"> AND STORING THEM </w:t>
      </w:r>
      <w:proofErr w:type="spellStart"/>
      <w:r>
        <w:t>inhouse</w:t>
      </w:r>
      <w:proofErr w:type="spellEnd"/>
      <w:r>
        <w:t xml:space="preserve"> in </w:t>
      </w:r>
      <w:proofErr w:type="spellStart"/>
      <w:r>
        <w:t>Vcap</w:t>
      </w:r>
      <w:proofErr w:type="spellEnd"/>
      <w:r>
        <w:t>,</w:t>
      </w:r>
    </w:p>
    <w:p w:rsidR="005C6666" w:rsidRDefault="005C6666">
      <w:r>
        <w:t>Let’s take a quick look how this integration happened between Vanquis and external systems through a simple slide.</w:t>
      </w:r>
    </w:p>
    <w:p w:rsidR="005C7840" w:rsidRDefault="005C7840"/>
    <w:p w:rsidR="005C7840" w:rsidRDefault="005C7840">
      <w:r>
        <w:t xml:space="preserve">So all the customer </w:t>
      </w:r>
      <w:proofErr w:type="gramStart"/>
      <w:r>
        <w:t>application ,</w:t>
      </w:r>
      <w:proofErr w:type="gramEnd"/>
      <w:r>
        <w:t xml:space="preserve"> bureau , call credit , Experian data are landed on a service bus topic on azure from external systems Fico and </w:t>
      </w:r>
      <w:proofErr w:type="spellStart"/>
      <w:r>
        <w:t>hdd</w:t>
      </w:r>
      <w:proofErr w:type="spellEnd"/>
      <w:r>
        <w:t xml:space="preserve"> and then this real time messages are moved to a azure storage queue by a logic app. We did not have </w:t>
      </w:r>
      <w:proofErr w:type="spellStart"/>
      <w:r>
        <w:t>nifi</w:t>
      </w:r>
      <w:proofErr w:type="spellEnd"/>
      <w:r>
        <w:t xml:space="preserve"> integration directly with topic hence we had to this extra this. Then we have used </w:t>
      </w:r>
      <w:proofErr w:type="spellStart"/>
      <w:r>
        <w:t>nifi</w:t>
      </w:r>
      <w:proofErr w:type="spellEnd"/>
      <w:r>
        <w:t xml:space="preserve"> for integration storage q with </w:t>
      </w:r>
      <w:proofErr w:type="spellStart"/>
      <w:r>
        <w:t>vcap</w:t>
      </w:r>
      <w:proofErr w:type="spellEnd"/>
      <w:r>
        <w:t>, has flown all</w:t>
      </w:r>
      <w:r w:rsidR="00957A8C">
        <w:t xml:space="preserve"> of them through </w:t>
      </w:r>
      <w:proofErr w:type="spellStart"/>
      <w:r w:rsidR="00957A8C">
        <w:t>nifi</w:t>
      </w:r>
      <w:proofErr w:type="spellEnd"/>
      <w:r w:rsidR="00957A8C">
        <w:t xml:space="preserve"> data flow module and stored them in a Hadoop file system which is our </w:t>
      </w:r>
      <w:proofErr w:type="spellStart"/>
      <w:r w:rsidR="00957A8C">
        <w:t>Vcap</w:t>
      </w:r>
      <w:proofErr w:type="spellEnd"/>
      <w:r w:rsidR="00957A8C">
        <w:t xml:space="preserve"> , on top of which w </w:t>
      </w:r>
      <w:proofErr w:type="spellStart"/>
      <w:r w:rsidR="00957A8C">
        <w:t>ehave</w:t>
      </w:r>
      <w:proofErr w:type="spellEnd"/>
      <w:r w:rsidR="00957A8C">
        <w:t xml:space="preserve"> </w:t>
      </w:r>
      <w:proofErr w:type="spellStart"/>
      <w:r w:rsidR="00957A8C">
        <w:t>bult</w:t>
      </w:r>
      <w:proofErr w:type="spellEnd"/>
      <w:r w:rsidR="00957A8C">
        <w:t xml:space="preserve"> hive external table and </w:t>
      </w:r>
      <w:r w:rsidR="00E00E5E">
        <w:t>made the data available to the users.</w:t>
      </w:r>
    </w:p>
    <w:p w:rsidR="0088478A" w:rsidRDefault="0088478A">
      <w:r>
        <w:t>It literally takes 5 sec to explain but it involved ou</w:t>
      </w:r>
      <w:r w:rsidR="00491126">
        <w:t>r last 6 months effort to build.</w:t>
      </w:r>
    </w:p>
    <w:p w:rsidR="00491126" w:rsidRDefault="00491126">
      <w:r>
        <w:t xml:space="preserve">So now all of you know what </w:t>
      </w:r>
      <w:proofErr w:type="spellStart"/>
      <w:r>
        <w:t>nifi</w:t>
      </w:r>
      <w:proofErr w:type="spellEnd"/>
      <w:r>
        <w:t xml:space="preserve"> </w:t>
      </w:r>
      <w:proofErr w:type="gramStart"/>
      <w:r>
        <w:t>does ,</w:t>
      </w:r>
      <w:proofErr w:type="gramEnd"/>
      <w:r>
        <w:t xml:space="preserve"> for those who is not aware of its usage for them it is a data </w:t>
      </w:r>
      <w:proofErr w:type="spellStart"/>
      <w:r>
        <w:t>flwing</w:t>
      </w:r>
      <w:proofErr w:type="spellEnd"/>
      <w:r>
        <w:t xml:space="preserve"> , data integrating, event ingesting tool. It is capable of handling real time data. </w:t>
      </w:r>
    </w:p>
    <w:p w:rsidR="00491126" w:rsidRDefault="00491126"/>
    <w:p w:rsidR="00491126" w:rsidRDefault="00491126">
      <w:proofErr w:type="gramStart"/>
      <w:r>
        <w:t>Question :</w:t>
      </w:r>
      <w:proofErr w:type="gramEnd"/>
      <w:r>
        <w:t xml:space="preserve"> what doe </w:t>
      </w:r>
      <w:proofErr w:type="spellStart"/>
      <w:r>
        <w:t>nifi</w:t>
      </w:r>
      <w:proofErr w:type="spellEnd"/>
      <w:r>
        <w:t xml:space="preserve"> mean , not that you need to know but I was asked this question and I could not answer then. </w:t>
      </w:r>
      <w:proofErr w:type="spellStart"/>
      <w:r>
        <w:t>Iliterraly</w:t>
      </w:r>
      <w:proofErr w:type="spellEnd"/>
      <w:r>
        <w:t xml:space="preserve"> found </w:t>
      </w:r>
      <w:proofErr w:type="spellStart"/>
      <w:r>
        <w:t>tht</w:t>
      </w:r>
      <w:proofErr w:type="spellEnd"/>
      <w:r>
        <w:t xml:space="preserve"> </w:t>
      </w:r>
      <w:proofErr w:type="spellStart"/>
      <w:r>
        <w:t>nifi</w:t>
      </w:r>
      <w:proofErr w:type="spellEnd"/>
      <w:r>
        <w:t xml:space="preserve"> is an acronym and it came from the term Niagara Files which was developed by NSA and handed over to </w:t>
      </w:r>
      <w:proofErr w:type="spellStart"/>
      <w:r>
        <w:t>Onyara</w:t>
      </w:r>
      <w:proofErr w:type="spellEnd"/>
      <w:r>
        <w:t xml:space="preserve"> which was acquired by Apache- </w:t>
      </w:r>
      <w:proofErr w:type="spellStart"/>
      <w:r>
        <w:t>hotonworks</w:t>
      </w:r>
      <w:proofErr w:type="spellEnd"/>
      <w:r>
        <w:t xml:space="preserve">. Now this tool is supported by them who decide to make it an open source tool. </w:t>
      </w:r>
      <w:r w:rsidR="000F6F98">
        <w:t xml:space="preserve">Well the </w:t>
      </w:r>
      <w:proofErr w:type="spellStart"/>
      <w:r w:rsidR="000F6F98">
        <w:t>the</w:t>
      </w:r>
      <w:proofErr w:type="spellEnd"/>
      <w:r w:rsidR="000F6F98">
        <w:t xml:space="preserve"> history of the name.</w:t>
      </w:r>
    </w:p>
    <w:p w:rsidR="000F6F98" w:rsidRDefault="000F6F98">
      <w:r>
        <w:t>Before I jump on its key features I would li</w:t>
      </w:r>
      <w:r w:rsidR="003541A9">
        <w:t xml:space="preserve">ke to touch on the architecture. </w:t>
      </w:r>
      <w:r w:rsidR="0049543B">
        <w:t xml:space="preserve"> So </w:t>
      </w:r>
      <w:proofErr w:type="spellStart"/>
      <w:r w:rsidR="0049543B">
        <w:t>Nifi</w:t>
      </w:r>
      <w:proofErr w:type="spellEnd"/>
      <w:r w:rsidR="0049543B">
        <w:t xml:space="preserve"> can execute on a </w:t>
      </w:r>
      <w:proofErr w:type="spellStart"/>
      <w:r w:rsidR="0049543B">
        <w:t>jvm</w:t>
      </w:r>
      <w:proofErr w:type="spellEnd"/>
      <w:r w:rsidR="0049543B">
        <w:t xml:space="preserve"> on a host operating system. It needs a webs </w:t>
      </w:r>
      <w:proofErr w:type="spellStart"/>
      <w:r w:rsidR="0049543B">
        <w:t>erver</w:t>
      </w:r>
      <w:proofErr w:type="spellEnd"/>
      <w:r w:rsidR="0049543B">
        <w:t xml:space="preserve"> to host the http based command and control </w:t>
      </w:r>
      <w:proofErr w:type="spellStart"/>
      <w:proofErr w:type="gramStart"/>
      <w:r w:rsidR="0049543B">
        <w:t>api</w:t>
      </w:r>
      <w:proofErr w:type="spellEnd"/>
      <w:proofErr w:type="gramEnd"/>
      <w:r w:rsidR="0049543B">
        <w:t xml:space="preserve">. It has </w:t>
      </w:r>
      <w:r w:rsidR="00E90C63">
        <w:t>number of processor which performs the actual tasks and processors are supported by extensions and controllers.</w:t>
      </w:r>
    </w:p>
    <w:p w:rsidR="00F45710" w:rsidRDefault="00F45710">
      <w:proofErr w:type="spellStart"/>
      <w:r>
        <w:t>Nifi</w:t>
      </w:r>
      <w:proofErr w:type="spellEnd"/>
      <w:r>
        <w:t xml:space="preserve"> stores all of its data and metadata in 3 </w:t>
      </w:r>
      <w:proofErr w:type="gramStart"/>
      <w:r>
        <w:t>repositories ,</w:t>
      </w:r>
      <w:proofErr w:type="gramEnd"/>
    </w:p>
    <w:p w:rsidR="00F45710" w:rsidRDefault="00F45710">
      <w:r>
        <w:t xml:space="preserve">Flow </w:t>
      </w:r>
      <w:proofErr w:type="gramStart"/>
      <w:r>
        <w:t>file :</w:t>
      </w:r>
      <w:proofErr w:type="gramEnd"/>
      <w:r>
        <w:t xml:space="preserve"> this is the place where </w:t>
      </w:r>
      <w:proofErr w:type="spellStart"/>
      <w:r>
        <w:t>nifi</w:t>
      </w:r>
      <w:proofErr w:type="spellEnd"/>
      <w:r>
        <w:t xml:space="preserve"> store all active </w:t>
      </w:r>
      <w:proofErr w:type="spellStart"/>
      <w:r>
        <w:t>flowfile</w:t>
      </w:r>
      <w:proofErr w:type="spellEnd"/>
      <w:r>
        <w:t xml:space="preserve"> information.  When data enters the system it creates a packet of information and in </w:t>
      </w:r>
      <w:proofErr w:type="spellStart"/>
      <w:r>
        <w:t>nifi</w:t>
      </w:r>
      <w:proofErr w:type="spellEnd"/>
      <w:r>
        <w:t xml:space="preserve"> term it is </w:t>
      </w:r>
      <w:proofErr w:type="spellStart"/>
      <w:r>
        <w:t>flowfile</w:t>
      </w:r>
      <w:proofErr w:type="spellEnd"/>
      <w:r>
        <w:t xml:space="preserve"> which is metadata of data.</w:t>
      </w:r>
    </w:p>
    <w:p w:rsidR="00F45710" w:rsidRDefault="00F45710">
      <w:proofErr w:type="gramStart"/>
      <w:r>
        <w:t>Content :</w:t>
      </w:r>
      <w:proofErr w:type="gramEnd"/>
      <w:r>
        <w:t xml:space="preserve"> this is the place where it stores the actual byte or the data for the </w:t>
      </w:r>
      <w:proofErr w:type="spellStart"/>
      <w:r>
        <w:t>flowfile</w:t>
      </w:r>
      <w:proofErr w:type="spellEnd"/>
      <w:r>
        <w:t>.</w:t>
      </w:r>
    </w:p>
    <w:p w:rsidR="00F45710" w:rsidRDefault="00F45710">
      <w:proofErr w:type="gramStart"/>
      <w:r>
        <w:t>Provenance :</w:t>
      </w:r>
      <w:proofErr w:type="gramEnd"/>
      <w:r>
        <w:t xml:space="preserve"> this is the place where It stores all event information , any changes in the data is logged here </w:t>
      </w:r>
      <w:r w:rsidR="004133D6">
        <w:t>.</w:t>
      </w:r>
    </w:p>
    <w:p w:rsidR="004133D6" w:rsidRDefault="004133D6"/>
    <w:p w:rsidR="004133D6" w:rsidRDefault="004133D6">
      <w:proofErr w:type="spellStart"/>
      <w:r>
        <w:lastRenderedPageBreak/>
        <w:t>Nifi</w:t>
      </w:r>
      <w:proofErr w:type="spellEnd"/>
      <w:r>
        <w:t xml:space="preserve"> is installed in the cluster environment; we have this cluster for on </w:t>
      </w:r>
      <w:proofErr w:type="spellStart"/>
      <w:r>
        <w:t>prem</w:t>
      </w:r>
      <w:proofErr w:type="spellEnd"/>
      <w:r>
        <w:t xml:space="preserve"> as well as </w:t>
      </w:r>
      <w:r w:rsidR="00131DE2">
        <w:t xml:space="preserve">on cloud. Each cluster is made up of 3 </w:t>
      </w:r>
      <w:proofErr w:type="gramStart"/>
      <w:r w:rsidR="00131DE2">
        <w:t>nodes ,</w:t>
      </w:r>
      <w:proofErr w:type="gramEnd"/>
      <w:r w:rsidR="00131DE2">
        <w:t xml:space="preserve"> Nodes are the </w:t>
      </w:r>
      <w:proofErr w:type="spellStart"/>
      <w:r w:rsidR="00131DE2">
        <w:t>nifi</w:t>
      </w:r>
      <w:proofErr w:type="spellEnd"/>
      <w:r w:rsidR="00131DE2">
        <w:t xml:space="preserve"> server or instance coupled with each other </w:t>
      </w:r>
      <w:proofErr w:type="spellStart"/>
      <w:r w:rsidR="00131DE2">
        <w:t>iin</w:t>
      </w:r>
      <w:proofErr w:type="spellEnd"/>
      <w:r w:rsidR="00131DE2">
        <w:t xml:space="preserve"> cluster. Each node in cluster </w:t>
      </w:r>
      <w:proofErr w:type="gramStart"/>
      <w:r w:rsidR="00131DE2">
        <w:t>operate</w:t>
      </w:r>
      <w:proofErr w:type="gramEnd"/>
      <w:r w:rsidR="00131DE2">
        <w:t xml:space="preserve"> on same dataflow but on different datasets. </w:t>
      </w:r>
      <w:proofErr w:type="spellStart"/>
      <w:r w:rsidR="00131DE2">
        <w:t>Nifi</w:t>
      </w:r>
      <w:proofErr w:type="spellEnd"/>
      <w:r w:rsidR="00131DE2">
        <w:t xml:space="preserve"> has an embedded </w:t>
      </w:r>
      <w:proofErr w:type="spellStart"/>
      <w:r w:rsidR="00131DE2">
        <w:t>zk</w:t>
      </w:r>
      <w:proofErr w:type="spellEnd"/>
      <w:r w:rsidR="00131DE2">
        <w:t xml:space="preserve"> which elects one node as a cm. Cm is responsible for attaching and detaching a node in the cluster. It is responsible for getting the status from the other nodes. If any </w:t>
      </w:r>
      <w:proofErr w:type="gramStart"/>
      <w:r w:rsidR="00131DE2">
        <w:t>changes is</w:t>
      </w:r>
      <w:proofErr w:type="gramEnd"/>
      <w:r w:rsidR="00131DE2">
        <w:t xml:space="preserve"> made on one node the changes are replicated to others through cm. If cm gets disconnected or goes </w:t>
      </w:r>
      <w:proofErr w:type="gramStart"/>
      <w:r w:rsidR="00131DE2">
        <w:t>down ,</w:t>
      </w:r>
      <w:proofErr w:type="gramEnd"/>
      <w:r w:rsidR="00131DE2">
        <w:t xml:space="preserve"> </w:t>
      </w:r>
      <w:proofErr w:type="spellStart"/>
      <w:r w:rsidR="00131DE2">
        <w:t>zk</w:t>
      </w:r>
      <w:proofErr w:type="spellEnd"/>
      <w:r w:rsidR="00131DE2">
        <w:t xml:space="preserve"> handles the failover and automatically elects another node as cm.</w:t>
      </w:r>
      <w:r w:rsidR="00D14238">
        <w:t xml:space="preserve"> </w:t>
      </w:r>
      <w:proofErr w:type="spellStart"/>
      <w:r w:rsidR="00D14238">
        <w:t>zk</w:t>
      </w:r>
      <w:proofErr w:type="spellEnd"/>
      <w:r w:rsidR="00D14238">
        <w:t xml:space="preserve"> also </w:t>
      </w:r>
      <w:proofErr w:type="spellStart"/>
      <w:r w:rsidR="00D14238">
        <w:t>elcts</w:t>
      </w:r>
      <w:proofErr w:type="spellEnd"/>
      <w:r w:rsidR="00D14238">
        <w:t xml:space="preserve"> one node as </w:t>
      </w:r>
      <w:proofErr w:type="spellStart"/>
      <w:r w:rsidR="00D14238">
        <w:t>pnode</w:t>
      </w:r>
      <w:proofErr w:type="spellEnd"/>
      <w:r w:rsidR="00D14238">
        <w:t xml:space="preserve">. By default all the processors are </w:t>
      </w:r>
      <w:proofErr w:type="spellStart"/>
      <w:r w:rsidR="00D14238">
        <w:t>choosen</w:t>
      </w:r>
      <w:proofErr w:type="spellEnd"/>
      <w:r w:rsidR="00D14238">
        <w:t xml:space="preserve"> to run on all nodes but there is a problem that we witnessed while connecting a source processor. Say for example we </w:t>
      </w:r>
      <w:proofErr w:type="gramStart"/>
      <w:r w:rsidR="00D14238">
        <w:t>have  fetch</w:t>
      </w:r>
      <w:proofErr w:type="gramEnd"/>
      <w:r w:rsidR="00D14238">
        <w:t xml:space="preserve"> file which reads all the files from a directory , by running this on all nodes means each node would try to connect to source and read all the files from the </w:t>
      </w:r>
      <w:proofErr w:type="spellStart"/>
      <w:r w:rsidR="00D14238">
        <w:t>dorectory</w:t>
      </w:r>
      <w:proofErr w:type="spellEnd"/>
      <w:r w:rsidR="00D14238">
        <w:t xml:space="preserve"> resulting in tripling the number . In our </w:t>
      </w:r>
      <w:proofErr w:type="spellStart"/>
      <w:r w:rsidR="00D14238">
        <w:t>ealier</w:t>
      </w:r>
      <w:proofErr w:type="spellEnd"/>
      <w:r w:rsidR="00D14238">
        <w:t xml:space="preserve"> days we often found that and did not know why it is happening and the learning was to set the source connector to run on </w:t>
      </w:r>
      <w:proofErr w:type="gramStart"/>
      <w:r w:rsidR="00D14238">
        <w:t>the  primary</w:t>
      </w:r>
      <w:proofErr w:type="gramEnd"/>
      <w:r w:rsidR="00D14238">
        <w:t xml:space="preserve"> node to avoid duplicating the data. Here </w:t>
      </w:r>
      <w:proofErr w:type="gramStart"/>
      <w:r w:rsidR="00D14238">
        <w:t>come  the</w:t>
      </w:r>
      <w:proofErr w:type="gramEnd"/>
      <w:r w:rsidR="00D14238">
        <w:t xml:space="preserve"> utility of </w:t>
      </w:r>
      <w:proofErr w:type="spellStart"/>
      <w:r w:rsidR="00D14238">
        <w:t>pn</w:t>
      </w:r>
      <w:proofErr w:type="spellEnd"/>
      <w:r w:rsidR="00D14238">
        <w:t>.</w:t>
      </w:r>
    </w:p>
    <w:p w:rsidR="00D14238" w:rsidRDefault="00D14238">
      <w:r>
        <w:t xml:space="preserve">A same node can </w:t>
      </w:r>
      <w:r w:rsidR="008E0899">
        <w:t xml:space="preserve">be elected by </w:t>
      </w:r>
      <w:proofErr w:type="spellStart"/>
      <w:r w:rsidR="008E0899">
        <w:t>zk</w:t>
      </w:r>
      <w:proofErr w:type="spellEnd"/>
      <w:r w:rsidR="008E0899">
        <w:t xml:space="preserve"> to be cm or </w:t>
      </w:r>
      <w:proofErr w:type="spellStart"/>
      <w:r w:rsidR="008E0899">
        <w:t>pn</w:t>
      </w:r>
      <w:proofErr w:type="spellEnd"/>
      <w:r w:rsidR="008E0899">
        <w:t>.</w:t>
      </w:r>
    </w:p>
    <w:p w:rsidR="008E0899" w:rsidRDefault="008E0899">
      <w:bookmarkStart w:id="0" w:name="_GoBack"/>
      <w:bookmarkEnd w:id="0"/>
    </w:p>
    <w:p w:rsidR="00E90C63" w:rsidRDefault="00E90C63"/>
    <w:p w:rsidR="000F6F98" w:rsidRDefault="000F6F98"/>
    <w:p w:rsidR="005C6666" w:rsidRDefault="005C6666"/>
    <w:p w:rsidR="005C6666" w:rsidRDefault="005C6666"/>
    <w:sectPr w:rsidR="005C6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666"/>
    <w:rsid w:val="000F6F98"/>
    <w:rsid w:val="00131DE2"/>
    <w:rsid w:val="001E4668"/>
    <w:rsid w:val="003541A9"/>
    <w:rsid w:val="004133D6"/>
    <w:rsid w:val="00491126"/>
    <w:rsid w:val="0049543B"/>
    <w:rsid w:val="005C6666"/>
    <w:rsid w:val="005C7840"/>
    <w:rsid w:val="0088478A"/>
    <w:rsid w:val="008E0899"/>
    <w:rsid w:val="00957A8C"/>
    <w:rsid w:val="00B82A98"/>
    <w:rsid w:val="00D14238"/>
    <w:rsid w:val="00E00E5E"/>
    <w:rsid w:val="00E90C63"/>
    <w:rsid w:val="00F45710"/>
    <w:rsid w:val="00F7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57AD90F7.dotm</Template>
  <TotalTime>0</TotalTime>
  <Pages>2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Vanquis Bank</Company>
  <LinksUpToDate>false</LinksUpToDate>
  <CharactersWithSpaces>3959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Jasmine Dutta</dc:creator>
  <cp:lastModifiedBy>Jasmine Dutta</cp:lastModifiedBy>
  <cp:revision>2</cp:revision>
  <cp:lastPrinted>2019-02-27T17:17:00Z</cp:lastPrinted>
  <dcterms:created xsi:type="dcterms:W3CDTF">2019-02-27T17:18:00Z</dcterms:created>
  <dcterms:modified xsi:type="dcterms:W3CDTF">2019-02-27T17:18:00Z</dcterms:modified>
</cp:coreProperties>
</file>