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F44" w:rsidRDefault="009E71A7">
      <w:r>
        <w:t>Do we have everyone in room?  yes. So I will start.</w:t>
      </w:r>
      <w:r w:rsidR="00B22069">
        <w:t xml:space="preserve"> </w:t>
      </w:r>
      <w:r>
        <w:t>M</w:t>
      </w:r>
      <w:r w:rsidR="00B22069">
        <w:t xml:space="preserve">ost of you know the agenda of the </w:t>
      </w:r>
      <w:r w:rsidR="00C20F44">
        <w:t>meeting,</w:t>
      </w:r>
      <w:r>
        <w:t xml:space="preserve"> if not</w:t>
      </w:r>
      <w:r w:rsidR="00C20F44">
        <w:t xml:space="preserve"> I will </w:t>
      </w:r>
      <w:r w:rsidR="00020C0E">
        <w:t>reiterate this</w:t>
      </w:r>
      <w:r w:rsidR="00C20F44">
        <w:t xml:space="preserve"> is to find the alternate solution of </w:t>
      </w:r>
      <w:proofErr w:type="spellStart"/>
      <w:r w:rsidR="00C20F44">
        <w:t>nifi</w:t>
      </w:r>
      <w:proofErr w:type="spellEnd"/>
      <w:r w:rsidR="00C20F44">
        <w:t>.</w:t>
      </w:r>
      <w:r>
        <w:t xml:space="preserve"> </w:t>
      </w:r>
      <w:r w:rsidR="00C20F44">
        <w:t xml:space="preserve"> </w:t>
      </w:r>
    </w:p>
    <w:p w:rsidR="00C20F44" w:rsidRDefault="00C20F44">
      <w:r>
        <w:t xml:space="preserve">What is </w:t>
      </w:r>
      <w:proofErr w:type="spellStart"/>
      <w:proofErr w:type="gramStart"/>
      <w:r>
        <w:t>nifi</w:t>
      </w:r>
      <w:proofErr w:type="spellEnd"/>
      <w:r>
        <w:t xml:space="preserve"> ,</w:t>
      </w:r>
      <w:proofErr w:type="gramEnd"/>
      <w:r>
        <w:t xml:space="preserve"> </w:t>
      </w:r>
      <w:proofErr w:type="spellStart"/>
      <w:r>
        <w:t>nifi</w:t>
      </w:r>
      <w:proofErr w:type="spellEnd"/>
      <w:r>
        <w:t xml:space="preserve"> is the data flowing tool used for fico – </w:t>
      </w:r>
      <w:proofErr w:type="spellStart"/>
      <w:r>
        <w:t>vcap</w:t>
      </w:r>
      <w:proofErr w:type="spellEnd"/>
      <w:r>
        <w:t xml:space="preserve"> integration. No I </w:t>
      </w:r>
      <w:r w:rsidR="0013570C">
        <w:t xml:space="preserve">will quickly run you </w:t>
      </w:r>
      <w:r w:rsidR="00A95022">
        <w:t>through the</w:t>
      </w:r>
      <w:r>
        <w:t xml:space="preserve"> current architecture and its limitation. This is more for Geoff </w:t>
      </w:r>
      <w:r w:rsidR="00A95022">
        <w:t>and Eric to understand,</w:t>
      </w:r>
    </w:p>
    <w:p w:rsidR="00A95022" w:rsidRDefault="00A95022">
      <w:r>
        <w:t xml:space="preserve">Why we are planning to change the </w:t>
      </w:r>
    </w:p>
    <w:p w:rsidR="00531A6C" w:rsidRDefault="0013570C">
      <w:r>
        <w:t>O</w:t>
      </w:r>
      <w:r w:rsidR="00C20F44">
        <w:t>verused</w:t>
      </w:r>
      <w:r>
        <w:t xml:space="preserve"> </w:t>
      </w:r>
      <w:r w:rsidR="00531A6C">
        <w:t xml:space="preserve">Talk about the current architecture </w:t>
      </w:r>
    </w:p>
    <w:p w:rsidR="00A70FFE" w:rsidRDefault="00A70FFE"/>
    <w:p w:rsidR="00A70FFE" w:rsidRDefault="00A70FFE">
      <w:r>
        <w:t xml:space="preserve">So when you push </w:t>
      </w:r>
      <w:proofErr w:type="gramStart"/>
      <w:r>
        <w:t>data ,</w:t>
      </w:r>
      <w:proofErr w:type="gramEnd"/>
      <w:r>
        <w:t xml:space="preserve"> it takes 30 </w:t>
      </w:r>
      <w:proofErr w:type="spellStart"/>
      <w:r>
        <w:t>mnts</w:t>
      </w:r>
      <w:proofErr w:type="spellEnd"/>
      <w:r>
        <w:t xml:space="preserve"> to an hour end  to end to </w:t>
      </w:r>
      <w:proofErr w:type="spellStart"/>
      <w:r>
        <w:t>apeear</w:t>
      </w:r>
      <w:proofErr w:type="spellEnd"/>
      <w:r>
        <w:t xml:space="preserve"> in </w:t>
      </w:r>
      <w:proofErr w:type="spellStart"/>
      <w:r>
        <w:t>vcap.why</w:t>
      </w:r>
      <w:proofErr w:type="spellEnd"/>
      <w:r>
        <w:t xml:space="preserve"> is that ?</w:t>
      </w:r>
    </w:p>
    <w:p w:rsidR="00A70FFE" w:rsidRDefault="00A70FFE">
      <w:r>
        <w:t xml:space="preserve">We have several </w:t>
      </w:r>
      <w:proofErr w:type="gramStart"/>
      <w:r>
        <w:t>stages ..</w:t>
      </w:r>
      <w:proofErr w:type="gramEnd"/>
      <w:r>
        <w:t xml:space="preserve">  </w:t>
      </w:r>
      <w:proofErr w:type="gramStart"/>
      <w:r>
        <w:t>that</w:t>
      </w:r>
      <w:proofErr w:type="gramEnd"/>
      <w:r>
        <w:t xml:space="preserve"> adds up </w:t>
      </w:r>
    </w:p>
    <w:p w:rsidR="00A70FFE" w:rsidRDefault="00A70FFE" w:rsidP="00A70FFE">
      <w:pPr>
        <w:pStyle w:val="ListParagraph"/>
        <w:numPr>
          <w:ilvl w:val="0"/>
          <w:numId w:val="2"/>
        </w:numPr>
      </w:pPr>
      <w:r>
        <w:t xml:space="preserve">We want to cut down the functional app use. -&gt; benefit end to end message flow will be faster </w:t>
      </w:r>
    </w:p>
    <w:p w:rsidR="00A70FFE" w:rsidRDefault="00A70FFE" w:rsidP="00A70FFE">
      <w:pPr>
        <w:pStyle w:val="ListParagraph"/>
        <w:numPr>
          <w:ilvl w:val="0"/>
          <w:numId w:val="2"/>
        </w:numPr>
      </w:pPr>
      <w:r>
        <w:t xml:space="preserve">Tool limitation -&gt; needless to say </w:t>
      </w:r>
      <w:proofErr w:type="spellStart"/>
      <w:r>
        <w:t>nifi</w:t>
      </w:r>
      <w:proofErr w:type="spellEnd"/>
      <w:r>
        <w:t xml:space="preserve"> has been overused or misused </w:t>
      </w:r>
      <w:r w:rsidR="005A3E28">
        <w:t xml:space="preserve">its feature and stretched it to become an </w:t>
      </w:r>
      <w:proofErr w:type="spellStart"/>
      <w:r w:rsidR="005A3E28">
        <w:t>etl</w:t>
      </w:r>
      <w:proofErr w:type="spellEnd"/>
      <w:r w:rsidR="005A3E28">
        <w:t xml:space="preserve"> tool and transformed </w:t>
      </w:r>
      <w:proofErr w:type="gramStart"/>
      <w:r w:rsidR="005A3E28">
        <w:t>complex  nested</w:t>
      </w:r>
      <w:proofErr w:type="gramEnd"/>
      <w:r w:rsidR="005A3E28">
        <w:t xml:space="preserve"> and arrayed </w:t>
      </w:r>
      <w:proofErr w:type="spellStart"/>
      <w:r w:rsidR="005A3E28">
        <w:t>json</w:t>
      </w:r>
      <w:proofErr w:type="spellEnd"/>
      <w:r w:rsidR="005A3E28">
        <w:t xml:space="preserve"> and </w:t>
      </w:r>
      <w:proofErr w:type="spellStart"/>
      <w:r w:rsidR="005A3E28">
        <w:t>xmls</w:t>
      </w:r>
      <w:proofErr w:type="spellEnd"/>
      <w:r w:rsidR="005A3E28">
        <w:t>.</w:t>
      </w:r>
    </w:p>
    <w:p w:rsidR="005A3E28" w:rsidRDefault="005A3E28" w:rsidP="005A3E28">
      <w:pPr>
        <w:pStyle w:val="ListParagraph"/>
        <w:numPr>
          <w:ilvl w:val="0"/>
          <w:numId w:val="2"/>
        </w:numPr>
      </w:pPr>
      <w:r>
        <w:t xml:space="preserve">Using </w:t>
      </w:r>
      <w:proofErr w:type="spellStart"/>
      <w:r>
        <w:t>nifi</w:t>
      </w:r>
      <w:proofErr w:type="spellEnd"/>
      <w:r>
        <w:t xml:space="preserve"> </w:t>
      </w:r>
      <w:proofErr w:type="spellStart"/>
      <w:r>
        <w:t>developeent</w:t>
      </w:r>
      <w:proofErr w:type="spellEnd"/>
      <w:r>
        <w:t xml:space="preserve"> time has become longer because the way </w:t>
      </w:r>
      <w:proofErr w:type="spellStart"/>
      <w:r>
        <w:t>apm</w:t>
      </w:r>
      <w:proofErr w:type="spellEnd"/>
      <w:r>
        <w:t xml:space="preserve"> and </w:t>
      </w:r>
      <w:proofErr w:type="spellStart"/>
      <w:r>
        <w:t>dm</w:t>
      </w:r>
      <w:proofErr w:type="spellEnd"/>
      <w:r>
        <w:t xml:space="preserve"> was designed we created </w:t>
      </w:r>
      <w:proofErr w:type="spellStart"/>
      <w:r>
        <w:t>etl</w:t>
      </w:r>
      <w:proofErr w:type="spellEnd"/>
      <w:r>
        <w:t xml:space="preserve"> flows for each table so all </w:t>
      </w:r>
      <w:proofErr w:type="spellStart"/>
      <w:r>
        <w:t>togerthet</w:t>
      </w:r>
      <w:proofErr w:type="spellEnd"/>
      <w:r>
        <w:t xml:space="preserve"> </w:t>
      </w:r>
      <w:proofErr w:type="spellStart"/>
      <w:r>
        <w:t>pnly</w:t>
      </w:r>
      <w:proofErr w:type="spellEnd"/>
      <w:r>
        <w:t xml:space="preserve"> for </w:t>
      </w:r>
      <w:proofErr w:type="spellStart"/>
      <w:r>
        <w:t>apm</w:t>
      </w:r>
      <w:proofErr w:type="spellEnd"/>
      <w:r>
        <w:t xml:space="preserve"> and </w:t>
      </w:r>
      <w:proofErr w:type="spellStart"/>
      <w:r>
        <w:t>dm</w:t>
      </w:r>
      <w:proofErr w:type="spellEnd"/>
      <w:r>
        <w:t xml:space="preserve"> we maintain 55 odd flows. When any request comes say for application or </w:t>
      </w:r>
      <w:proofErr w:type="spellStart"/>
      <w:r>
        <w:t>dm</w:t>
      </w:r>
      <w:proofErr w:type="spellEnd"/>
      <w:r>
        <w:t xml:space="preserve"> flat file we </w:t>
      </w:r>
      <w:proofErr w:type="spellStart"/>
      <w:r>
        <w:t>wil</w:t>
      </w:r>
      <w:proofErr w:type="spellEnd"/>
      <w:r>
        <w:t xml:space="preserve"> have to touch the </w:t>
      </w:r>
      <w:proofErr w:type="spellStart"/>
      <w:r>
        <w:t>nifi</w:t>
      </w:r>
      <w:proofErr w:type="spellEnd"/>
      <w:r>
        <w:t xml:space="preserve"> code in several places including the  </w:t>
      </w:r>
      <w:proofErr w:type="spellStart"/>
      <w:r>
        <w:t>harcoded</w:t>
      </w:r>
      <w:proofErr w:type="spellEnd"/>
      <w:r>
        <w:t xml:space="preserve"> mapping, </w:t>
      </w:r>
      <w:proofErr w:type="spellStart"/>
      <w:r>
        <w:t>avro</w:t>
      </w:r>
      <w:proofErr w:type="spellEnd"/>
      <w:r>
        <w:t xml:space="preserve"> format , orc </w:t>
      </w:r>
      <w:proofErr w:type="spellStart"/>
      <w:r>
        <w:t>fpormatting</w:t>
      </w:r>
      <w:proofErr w:type="spellEnd"/>
      <w:r>
        <w:t xml:space="preserve"> and outside </w:t>
      </w:r>
      <w:proofErr w:type="spellStart"/>
      <w:r>
        <w:t>nifi</w:t>
      </w:r>
      <w:proofErr w:type="spellEnd"/>
      <w:r>
        <w:t xml:space="preserve"> we will </w:t>
      </w:r>
      <w:proofErr w:type="spellStart"/>
      <w:r>
        <w:t>haveto</w:t>
      </w:r>
      <w:proofErr w:type="spellEnd"/>
      <w:r>
        <w:t xml:space="preserve"> change the </w:t>
      </w:r>
      <w:proofErr w:type="spellStart"/>
      <w:r>
        <w:t>db</w:t>
      </w:r>
      <w:proofErr w:type="spellEnd"/>
      <w:r>
        <w:t xml:space="preserve"> in hive as well as in </w:t>
      </w:r>
      <w:proofErr w:type="spellStart"/>
      <w:r>
        <w:t>sql</w:t>
      </w:r>
      <w:proofErr w:type="spellEnd"/>
      <w:r>
        <w:t xml:space="preserve"> in 3 different environment </w:t>
      </w:r>
    </w:p>
    <w:p w:rsidR="005A3E28" w:rsidRDefault="005A3E28" w:rsidP="005A3E28">
      <w:pPr>
        <w:pStyle w:val="ListParagraph"/>
        <w:numPr>
          <w:ilvl w:val="0"/>
          <w:numId w:val="2"/>
        </w:numPr>
      </w:pPr>
      <w:r>
        <w:t xml:space="preserve">Also another limitation is no source </w:t>
      </w:r>
      <w:proofErr w:type="gramStart"/>
      <w:r>
        <w:t>control ,</w:t>
      </w:r>
      <w:proofErr w:type="gramEnd"/>
      <w:r>
        <w:t xml:space="preserve"> all the release mechanism is manual so we have to be very </w:t>
      </w:r>
      <w:proofErr w:type="spellStart"/>
      <w:r>
        <w:t>very</w:t>
      </w:r>
      <w:proofErr w:type="spellEnd"/>
      <w:r>
        <w:t xml:space="preserve"> careful promoting the code in various </w:t>
      </w:r>
      <w:proofErr w:type="spellStart"/>
      <w:r>
        <w:t>enviornmets</w:t>
      </w:r>
      <w:proofErr w:type="spellEnd"/>
      <w:r>
        <w:t>.</w:t>
      </w:r>
    </w:p>
    <w:p w:rsidR="005A3E28" w:rsidRDefault="005A3E28" w:rsidP="005A3E28">
      <w:pPr>
        <w:pStyle w:val="ListParagraph"/>
        <w:numPr>
          <w:ilvl w:val="0"/>
          <w:numId w:val="2"/>
        </w:numPr>
      </w:pPr>
      <w:r>
        <w:t xml:space="preserve">This definitely adds in development time longer </w:t>
      </w:r>
      <w:bookmarkStart w:id="0" w:name="_GoBack"/>
      <w:bookmarkEnd w:id="0"/>
    </w:p>
    <w:p w:rsidR="00A70FFE" w:rsidRDefault="00A70FFE" w:rsidP="00A70FFE">
      <w:pPr>
        <w:pStyle w:val="ListParagraph"/>
      </w:pPr>
    </w:p>
    <w:p w:rsidR="00A70FFE" w:rsidRDefault="00A70FFE" w:rsidP="00A70FFE">
      <w:pPr>
        <w:pStyle w:val="ListParagraph"/>
      </w:pPr>
    </w:p>
    <w:p w:rsidR="00A70FFE" w:rsidRDefault="00A70FFE"/>
    <w:p w:rsidR="00531A6C" w:rsidRDefault="00531A6C">
      <w:r>
        <w:t xml:space="preserve">My scope of development is in </w:t>
      </w:r>
      <w:proofErr w:type="spellStart"/>
      <w:r>
        <w:t>Nifi</w:t>
      </w:r>
      <w:proofErr w:type="spellEnd"/>
      <w:r>
        <w:t xml:space="preserve"> and anything and everything that is required to complete the release in production </w:t>
      </w:r>
    </w:p>
    <w:p w:rsidR="00531A6C" w:rsidRDefault="00531A6C" w:rsidP="00531A6C">
      <w:pPr>
        <w:pStyle w:val="ListParagraph"/>
        <w:numPr>
          <w:ilvl w:val="0"/>
          <w:numId w:val="1"/>
        </w:numPr>
      </w:pPr>
      <w:r>
        <w:t xml:space="preserve">Understanding the mapping </w:t>
      </w:r>
    </w:p>
    <w:p w:rsidR="00531A6C" w:rsidRDefault="00531A6C" w:rsidP="00531A6C">
      <w:pPr>
        <w:pStyle w:val="ListParagraph"/>
        <w:numPr>
          <w:ilvl w:val="0"/>
          <w:numId w:val="1"/>
        </w:numPr>
      </w:pPr>
      <w:r>
        <w:t>Development the mapping, touching the code in various places in the flow.</w:t>
      </w:r>
    </w:p>
    <w:p w:rsidR="00531A6C" w:rsidRDefault="00531A6C" w:rsidP="00531A6C">
      <w:pPr>
        <w:pStyle w:val="ListParagraph"/>
        <w:numPr>
          <w:ilvl w:val="0"/>
          <w:numId w:val="1"/>
        </w:numPr>
      </w:pPr>
      <w:r>
        <w:t xml:space="preserve">Changing the hive tables in 3 diff </w:t>
      </w:r>
      <w:proofErr w:type="spellStart"/>
      <w:r>
        <w:t>env</w:t>
      </w:r>
      <w:proofErr w:type="spellEnd"/>
    </w:p>
    <w:p w:rsidR="00531A6C" w:rsidRDefault="00531A6C" w:rsidP="00531A6C">
      <w:pPr>
        <w:pStyle w:val="ListParagraph"/>
        <w:numPr>
          <w:ilvl w:val="0"/>
          <w:numId w:val="1"/>
        </w:numPr>
      </w:pPr>
      <w:r>
        <w:t xml:space="preserve">Bringing data on prem. Changing the </w:t>
      </w:r>
      <w:proofErr w:type="spellStart"/>
      <w:r>
        <w:t>sql</w:t>
      </w:r>
      <w:proofErr w:type="spellEnd"/>
      <w:r>
        <w:t xml:space="preserve"> </w:t>
      </w:r>
      <w:proofErr w:type="spellStart"/>
      <w:r>
        <w:t>db</w:t>
      </w:r>
      <w:proofErr w:type="spellEnd"/>
      <w:r>
        <w:t xml:space="preserve"> in dev</w:t>
      </w:r>
    </w:p>
    <w:p w:rsidR="00531A6C" w:rsidRDefault="00531A6C" w:rsidP="00531A6C">
      <w:pPr>
        <w:pStyle w:val="ListParagraph"/>
        <w:numPr>
          <w:ilvl w:val="0"/>
          <w:numId w:val="1"/>
        </w:numPr>
      </w:pPr>
      <w:r>
        <w:t>Creating the script for DBA to release the changes in UAT and PROD and sanity checking</w:t>
      </w:r>
    </w:p>
    <w:p w:rsidR="00531A6C" w:rsidRDefault="00531A6C" w:rsidP="00531A6C">
      <w:pPr>
        <w:pStyle w:val="ListParagraph"/>
        <w:numPr>
          <w:ilvl w:val="0"/>
          <w:numId w:val="1"/>
        </w:numPr>
      </w:pPr>
      <w:r>
        <w:t>Creating test data for tester</w:t>
      </w:r>
    </w:p>
    <w:p w:rsidR="00531A6C" w:rsidRDefault="00531A6C" w:rsidP="00531A6C">
      <w:pPr>
        <w:pStyle w:val="ListParagraph"/>
        <w:numPr>
          <w:ilvl w:val="0"/>
          <w:numId w:val="1"/>
        </w:numPr>
      </w:pPr>
      <w:r>
        <w:t xml:space="preserve">Assisting in testing </w:t>
      </w:r>
    </w:p>
    <w:p w:rsidR="00531A6C" w:rsidRDefault="00531A6C" w:rsidP="00531A6C">
      <w:r>
        <w:t xml:space="preserve">Now we have been getting these changes every now and then and we will have to repeat this above for each release. Most of the time the changes are mainly related to </w:t>
      </w:r>
      <w:proofErr w:type="gramStart"/>
      <w:r>
        <w:t>APM ,</w:t>
      </w:r>
      <w:proofErr w:type="gramEnd"/>
      <w:r>
        <w:t xml:space="preserve"> DM and affordability related. For APM all these </w:t>
      </w:r>
      <w:proofErr w:type="gramStart"/>
      <w:r>
        <w:t>request</w:t>
      </w:r>
      <w:proofErr w:type="gramEnd"/>
      <w:r>
        <w:t xml:space="preserve"> are mainly on the Application table, now we have for than 180 </w:t>
      </w:r>
      <w:r>
        <w:lastRenderedPageBreak/>
        <w:t xml:space="preserve">fields. This requests are ongoing and the release process is similar, and it </w:t>
      </w:r>
      <w:proofErr w:type="spellStart"/>
      <w:r>
        <w:t>atleast</w:t>
      </w:r>
      <w:proofErr w:type="spellEnd"/>
      <w:r>
        <w:t xml:space="preserve"> takes a week or two to release stuff in production if you are </w:t>
      </w:r>
      <w:r w:rsidR="0013570C">
        <w:t>not being</w:t>
      </w:r>
      <w:r>
        <w:t xml:space="preserve"> distracted by other issues. </w:t>
      </w:r>
    </w:p>
    <w:p w:rsidR="0076002F" w:rsidRDefault="0076002F" w:rsidP="00531A6C"/>
    <w:p w:rsidR="0076002F" w:rsidRDefault="0076002F" w:rsidP="00531A6C">
      <w:r>
        <w:t xml:space="preserve">As it stands now the release process is manual and we don’t have any source control. So it bears longer consequence in future. </w:t>
      </w:r>
    </w:p>
    <w:p w:rsidR="0076002F" w:rsidRDefault="0076002F" w:rsidP="00531A6C">
      <w:r>
        <w:t>We don’t have any replaying mechanism.</w:t>
      </w:r>
    </w:p>
    <w:p w:rsidR="0076002F" w:rsidRDefault="0076002F" w:rsidP="00531A6C">
      <w:r>
        <w:t>We are not able to clean the data if needed as it is held in orc file.</w:t>
      </w:r>
    </w:p>
    <w:p w:rsidR="0076002F" w:rsidRDefault="0076002F" w:rsidP="00531A6C">
      <w:r>
        <w:t xml:space="preserve">All these are becoming </w:t>
      </w:r>
      <w:r w:rsidR="00940AC4">
        <w:t>big factors</w:t>
      </w:r>
      <w:r>
        <w:t xml:space="preserve"> delaying the process and add</w:t>
      </w:r>
    </w:p>
    <w:p w:rsidR="0076002F" w:rsidRDefault="0076002F" w:rsidP="00531A6C"/>
    <w:p w:rsidR="0076002F" w:rsidRDefault="0076002F" w:rsidP="00531A6C"/>
    <w:p w:rsidR="00531A6C" w:rsidRDefault="00531A6C" w:rsidP="00531A6C"/>
    <w:p w:rsidR="00531A6C" w:rsidRDefault="00531A6C" w:rsidP="00531A6C">
      <w:pPr>
        <w:pStyle w:val="ListParagraph"/>
      </w:pPr>
    </w:p>
    <w:p w:rsidR="00531A6C" w:rsidRDefault="00531A6C"/>
    <w:sectPr w:rsidR="00531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F52CB0"/>
    <w:multiLevelType w:val="hybridMultilevel"/>
    <w:tmpl w:val="CA8611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53759DF"/>
    <w:multiLevelType w:val="hybridMultilevel"/>
    <w:tmpl w:val="5BD0AA4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069"/>
    <w:rsid w:val="00020C0E"/>
    <w:rsid w:val="0013570C"/>
    <w:rsid w:val="00531A6C"/>
    <w:rsid w:val="005A3E28"/>
    <w:rsid w:val="0076002F"/>
    <w:rsid w:val="00896513"/>
    <w:rsid w:val="00940AC4"/>
    <w:rsid w:val="009E71A7"/>
    <w:rsid w:val="00A70FFE"/>
    <w:rsid w:val="00A95022"/>
    <w:rsid w:val="00B22069"/>
    <w:rsid w:val="00B82A98"/>
    <w:rsid w:val="00C20F44"/>
    <w:rsid w:val="00F71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A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DD13B2C5.dotm</Template>
  <TotalTime>1328</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Vanquis Bank</Company>
  <LinksUpToDate>false</LinksUpToDate>
  <CharactersWithSpaces>2767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Jasmine Dutta</dc:creator>
  <cp:lastModifiedBy>Jasmine Dutta</cp:lastModifiedBy>
  <cp:revision>4</cp:revision>
  <cp:lastPrinted>2019-06-14T16:37:00Z</cp:lastPrinted>
  <dcterms:created xsi:type="dcterms:W3CDTF">2019-06-14T14:36:00Z</dcterms:created>
  <dcterms:modified xsi:type="dcterms:W3CDTF">2019-06-15T13:56:00Z</dcterms:modified>
</cp:coreProperties>
</file>